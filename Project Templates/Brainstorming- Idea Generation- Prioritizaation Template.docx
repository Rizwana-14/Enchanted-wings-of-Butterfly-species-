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rPr>
                <w:rtl/>
              </w:rPr>
              <w:t>31 January 2025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LTVIP2025TMID44648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 xml:space="preserve">Enfhachanted wings of Butterfly species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131</Words>
  <Characters>848</Characters>
  <Lines>30</Lines>
  <Paragraphs>17</Paragraphs>
  <CharactersWithSpaces>963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2025-07-20T11:18:49Z</dcterms:modified>
</cp:coreProperties>
</file>