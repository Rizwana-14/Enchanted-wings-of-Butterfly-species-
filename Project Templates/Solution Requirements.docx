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LTVIP2025TMID44648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 xml:space="preserve">Enchanted wings of Butterfly species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98</Words>
  <Characters>697</Characters>
  <Lines>65</Lines>
  <Paragraphs>43</Paragraphs>
  <CharactersWithSpaces>753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2025-07-20T11:05:46Z</dcterms:modified>
</cp:coreProperties>
</file>